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0A8B3" w14:textId="37331679" w:rsidR="00C6554A" w:rsidRPr="008B5277" w:rsidRDefault="00C6554A" w:rsidP="00B24BA6">
      <w:pPr>
        <w:pStyle w:val="Photo"/>
        <w:jc w:val="left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bookmarkEnd w:id="0"/>
    <w:bookmarkEnd w:id="1"/>
    <w:bookmarkEnd w:id="2"/>
    <w:bookmarkEnd w:id="3"/>
    <w:bookmarkEnd w:id="4"/>
    <w:p w14:paraId="5E54AEF2" w14:textId="54A8BED7" w:rsidR="00C6554A" w:rsidRPr="005F3C61" w:rsidRDefault="00B24BA6" w:rsidP="00C6554A">
      <w:pPr>
        <w:pStyle w:val="Title"/>
        <w:rPr>
          <w:rFonts w:ascii="Times New Roman" w:hAnsi="Times New Roman" w:cs="Times New Roman"/>
        </w:rPr>
      </w:pPr>
      <w:r w:rsidRPr="005F3C61">
        <w:rPr>
          <w:rFonts w:ascii="Times New Roman" w:hAnsi="Times New Roman" w:cs="Times New Roman"/>
        </w:rPr>
        <w:t>DATA ANALYTICS</w:t>
      </w:r>
    </w:p>
    <w:p w14:paraId="71C86489" w14:textId="2876B44F" w:rsidR="00C6554A" w:rsidRPr="005F3C61" w:rsidRDefault="00B24BA6" w:rsidP="00C6554A">
      <w:pPr>
        <w:pStyle w:val="Subtitle"/>
        <w:rPr>
          <w:rFonts w:ascii="Times New Roman" w:hAnsi="Times New Roman" w:cs="Times New Roman"/>
          <w:sz w:val="40"/>
          <w:szCs w:val="40"/>
        </w:rPr>
      </w:pPr>
      <w:r w:rsidRPr="005F3C61">
        <w:rPr>
          <w:rFonts w:ascii="Times New Roman" w:hAnsi="Times New Roman" w:cs="Times New Roman"/>
          <w:sz w:val="40"/>
          <w:szCs w:val="40"/>
        </w:rPr>
        <w:t>ASSIGNMENT</w:t>
      </w:r>
      <w:r w:rsidR="005F3C61">
        <w:rPr>
          <w:rFonts w:ascii="Times New Roman" w:hAnsi="Times New Roman" w:cs="Times New Roman"/>
          <w:sz w:val="40"/>
          <w:szCs w:val="40"/>
        </w:rPr>
        <w:t>-</w:t>
      </w:r>
      <w:r w:rsidRPr="005F3C61">
        <w:rPr>
          <w:rFonts w:ascii="Times New Roman" w:hAnsi="Times New Roman" w:cs="Times New Roman"/>
          <w:sz w:val="40"/>
          <w:szCs w:val="40"/>
        </w:rPr>
        <w:t>2</w:t>
      </w:r>
    </w:p>
    <w:p w14:paraId="07D205B6" w14:textId="282FB875" w:rsidR="00B24BA6" w:rsidRPr="00894A52" w:rsidRDefault="00040776" w:rsidP="00894A52">
      <w:pPr>
        <w:pStyle w:val="ContactInfo"/>
        <w:rPr>
          <w:rFonts w:ascii="Times New Roman" w:hAnsi="Times New Roman" w:cs="Times New Roman"/>
          <w:sz w:val="30"/>
          <w:szCs w:val="30"/>
        </w:rPr>
      </w:pPr>
      <w:r w:rsidRPr="00894A52">
        <w:rPr>
          <w:rFonts w:ascii="Times New Roman" w:hAnsi="Times New Roman" w:cs="Times New Roman"/>
          <w:sz w:val="30"/>
          <w:szCs w:val="30"/>
        </w:rPr>
        <w:t>G.DEVENDRA REDDY</w:t>
      </w:r>
    </w:p>
    <w:p w14:paraId="74728037" w14:textId="02D4CF22" w:rsidR="00B24BA6" w:rsidRPr="00894A52" w:rsidRDefault="00894A52" w:rsidP="00894A52">
      <w:pPr>
        <w:pStyle w:val="ContactInfo"/>
        <w:rPr>
          <w:rFonts w:ascii="Times New Roman" w:hAnsi="Times New Roman" w:cs="Times New Roman"/>
          <w:sz w:val="30"/>
          <w:szCs w:val="30"/>
        </w:rPr>
      </w:pPr>
      <w:hyperlink r:id="rId7" w:history="1">
        <w:r w:rsidRPr="00894A52">
          <w:rPr>
            <w:rStyle w:val="Hyperlink"/>
            <w:rFonts w:ascii="Times New Roman" w:hAnsi="Times New Roman" w:cs="Times New Roman"/>
            <w:sz w:val="30"/>
            <w:szCs w:val="30"/>
          </w:rPr>
          <w:t>gajjalareddy9381@gmail.com</w:t>
        </w:r>
      </w:hyperlink>
    </w:p>
    <w:p w14:paraId="45E37CC0" w14:textId="391B0E43" w:rsidR="00B24BA6" w:rsidRPr="00894A52" w:rsidRDefault="00894A52" w:rsidP="00894A52">
      <w:pPr>
        <w:pStyle w:val="ContactInfo"/>
        <w:rPr>
          <w:rFonts w:ascii="Times New Roman" w:hAnsi="Times New Roman" w:cs="Times New Roman"/>
          <w:sz w:val="30"/>
          <w:szCs w:val="30"/>
        </w:rPr>
      </w:pPr>
      <w:r w:rsidRPr="00894A52">
        <w:rPr>
          <w:rFonts w:ascii="Times New Roman" w:hAnsi="Times New Roman" w:cs="Times New Roman"/>
          <w:sz w:val="30"/>
          <w:szCs w:val="30"/>
        </w:rPr>
        <w:t>20KH1A0533</w:t>
      </w:r>
    </w:p>
    <w:p w14:paraId="1AFE71CF" w14:textId="77777777" w:rsidR="00894A52" w:rsidRDefault="00894A52" w:rsidP="00B24BA6">
      <w:pPr>
        <w:pStyle w:val="ContactInfo"/>
        <w:jc w:val="left"/>
        <w:rPr>
          <w:b/>
          <w:bCs/>
          <w:sz w:val="32"/>
          <w:szCs w:val="32"/>
          <w:u w:val="single"/>
        </w:rPr>
      </w:pPr>
    </w:p>
    <w:p w14:paraId="5443F039" w14:textId="77777777" w:rsidR="00894A52" w:rsidRDefault="00894A52" w:rsidP="00B24BA6">
      <w:pPr>
        <w:pStyle w:val="ContactInfo"/>
        <w:jc w:val="left"/>
        <w:rPr>
          <w:b/>
          <w:bCs/>
          <w:sz w:val="32"/>
          <w:szCs w:val="32"/>
          <w:u w:val="single"/>
        </w:rPr>
      </w:pPr>
    </w:p>
    <w:p w14:paraId="590357B0" w14:textId="2E60D7CF" w:rsidR="00B24BA6" w:rsidRPr="00B24BA6" w:rsidRDefault="00B24BA6" w:rsidP="00B24BA6">
      <w:pPr>
        <w:pStyle w:val="ContactInfo"/>
        <w:jc w:val="left"/>
        <w:rPr>
          <w:b/>
          <w:bCs/>
          <w:sz w:val="32"/>
          <w:szCs w:val="32"/>
          <w:u w:val="single"/>
        </w:rPr>
      </w:pPr>
      <w:r w:rsidRPr="00B24BA6">
        <w:rPr>
          <w:b/>
          <w:bCs/>
          <w:sz w:val="32"/>
          <w:szCs w:val="32"/>
          <w:u w:val="single"/>
        </w:rPr>
        <w:t>DONUT CHART</w:t>
      </w:r>
    </w:p>
    <w:p w14:paraId="2FFFD77C" w14:textId="77777777" w:rsidR="00B24BA6" w:rsidRPr="00B24BA6" w:rsidRDefault="00B24BA6" w:rsidP="00B24BA6">
      <w:pPr>
        <w:pStyle w:val="ContactInfo"/>
        <w:jc w:val="left"/>
        <w:rPr>
          <w:b/>
          <w:bCs/>
          <w:sz w:val="24"/>
          <w:szCs w:val="24"/>
          <w:u w:val="single"/>
        </w:rPr>
      </w:pPr>
    </w:p>
    <w:p w14:paraId="0AD942A6" w14:textId="77777777" w:rsidR="00B24BA6" w:rsidRDefault="00B24BA6" w:rsidP="00B24BA6">
      <w:pPr>
        <w:pStyle w:val="ContactInfo"/>
        <w:jc w:val="left"/>
        <w:rPr>
          <w:sz w:val="24"/>
          <w:szCs w:val="24"/>
        </w:rPr>
      </w:pPr>
      <w:r w:rsidRPr="00B24BA6">
        <w:rPr>
          <w:sz w:val="24"/>
          <w:szCs w:val="24"/>
        </w:rPr>
        <w:t xml:space="preserve">                    </w:t>
      </w:r>
      <w:r>
        <w:rPr>
          <w:noProof/>
        </w:rPr>
        <w:drawing>
          <wp:inline distT="0" distB="0" distL="0" distR="0" wp14:anchorId="70A7626A" wp14:editId="36CD786D">
            <wp:extent cx="6385560" cy="4133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3989" cy="413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BA6">
        <w:rPr>
          <w:sz w:val="24"/>
          <w:szCs w:val="24"/>
        </w:rPr>
        <w:t xml:space="preserve">   </w:t>
      </w:r>
    </w:p>
    <w:p w14:paraId="3268350C" w14:textId="77777777" w:rsidR="00B24BA6" w:rsidRDefault="00B24BA6" w:rsidP="00B24BA6">
      <w:pPr>
        <w:pStyle w:val="ContactInfo"/>
        <w:jc w:val="left"/>
        <w:rPr>
          <w:sz w:val="24"/>
          <w:szCs w:val="24"/>
        </w:rPr>
      </w:pPr>
    </w:p>
    <w:p w14:paraId="284B54BB" w14:textId="77777777" w:rsidR="00B24BA6" w:rsidRDefault="00B24BA6" w:rsidP="00B24BA6">
      <w:pPr>
        <w:pStyle w:val="ContactInfo"/>
        <w:jc w:val="left"/>
        <w:rPr>
          <w:sz w:val="24"/>
          <w:szCs w:val="24"/>
        </w:rPr>
      </w:pPr>
    </w:p>
    <w:p w14:paraId="5E2A2A5A" w14:textId="77777777" w:rsidR="00B24BA6" w:rsidRDefault="00B24BA6" w:rsidP="00B24BA6">
      <w:pPr>
        <w:pStyle w:val="ContactInfo"/>
        <w:jc w:val="left"/>
        <w:rPr>
          <w:sz w:val="24"/>
          <w:szCs w:val="24"/>
        </w:rPr>
      </w:pPr>
    </w:p>
    <w:p w14:paraId="475EFA38" w14:textId="77777777" w:rsidR="00B24BA6" w:rsidRDefault="00B24BA6" w:rsidP="00B24BA6">
      <w:pPr>
        <w:pStyle w:val="ContactInfo"/>
        <w:jc w:val="left"/>
        <w:rPr>
          <w:sz w:val="24"/>
          <w:szCs w:val="24"/>
        </w:rPr>
      </w:pPr>
    </w:p>
    <w:p w14:paraId="1ADDB709" w14:textId="610E2121" w:rsidR="00B24BA6" w:rsidRDefault="00B24BA6" w:rsidP="00B24BA6">
      <w:pPr>
        <w:pStyle w:val="ContactInfo"/>
        <w:jc w:val="left"/>
        <w:rPr>
          <w:b/>
          <w:bCs/>
          <w:sz w:val="32"/>
          <w:szCs w:val="32"/>
          <w:u w:val="single"/>
        </w:rPr>
      </w:pPr>
      <w:r w:rsidRPr="00B24BA6">
        <w:rPr>
          <w:b/>
          <w:bCs/>
          <w:sz w:val="32"/>
          <w:szCs w:val="32"/>
          <w:u w:val="single"/>
        </w:rPr>
        <w:t>AREA CHART</w:t>
      </w:r>
    </w:p>
    <w:p w14:paraId="7619DA6F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B7A2560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F7F752B" wp14:editId="4B758CA3">
            <wp:extent cx="5486400" cy="2700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F1BC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F4C9583" w14:textId="7CFC8FE9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TEXT TABLE</w:t>
      </w:r>
    </w:p>
    <w:p w14:paraId="097440B0" w14:textId="4BE25489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4D1F93D" w14:textId="46538176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C9A5FB7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04EDAE0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310F13D" wp14:editId="7E60C15A">
            <wp:extent cx="5486400" cy="350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46EB" w14:textId="7D207C0C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HIGHLIGHTED TABLE</w:t>
      </w:r>
    </w:p>
    <w:p w14:paraId="6243CFA5" w14:textId="5E81CD5F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4B0ACF3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B15EF59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1236856" wp14:editId="03A57259">
            <wp:extent cx="5486400" cy="2780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DC00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CF0DD38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03B10FE" w14:textId="26FD429A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WORD CLOUD</w:t>
      </w:r>
    </w:p>
    <w:p w14:paraId="14AF79E2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9489C1B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8B2ACC0" wp14:editId="5EA97BBF">
            <wp:extent cx="5486400" cy="2770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C9C3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8AC30B6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89DD415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FUNNEL CHART</w:t>
      </w:r>
    </w:p>
    <w:p w14:paraId="535D999A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FB8448F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24BA6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3918DED2" wp14:editId="4A176D6D">
            <wp:extent cx="5886450" cy="27952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54BB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F45610B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F1D3124" w14:textId="2A98496B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WATER FALL </w:t>
      </w:r>
    </w:p>
    <w:p w14:paraId="513C7B1C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E8D84F7" w14:textId="13E89554" w:rsidR="005F3C61" w:rsidRP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0CF87AF0" wp14:editId="0C1F5F50">
            <wp:extent cx="5486400" cy="2777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4C0" w:rsidRPr="00B24BA6">
      <w:footerReference w:type="default" r:id="rId15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8DD5D" w14:textId="77777777" w:rsidR="000154F1" w:rsidRDefault="000154F1" w:rsidP="00C6554A">
      <w:pPr>
        <w:spacing w:before="0" w:after="0" w:line="240" w:lineRule="auto"/>
      </w:pPr>
      <w:r>
        <w:separator/>
      </w:r>
    </w:p>
  </w:endnote>
  <w:endnote w:type="continuationSeparator" w:id="0">
    <w:p w14:paraId="10ABABC9" w14:textId="77777777" w:rsidR="000154F1" w:rsidRDefault="000154F1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DCD44" w14:textId="77777777" w:rsidR="005F3C61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82FC2" w14:textId="77777777" w:rsidR="000154F1" w:rsidRDefault="000154F1" w:rsidP="00C6554A">
      <w:pPr>
        <w:spacing w:before="0" w:after="0" w:line="240" w:lineRule="auto"/>
      </w:pPr>
      <w:r>
        <w:separator/>
      </w:r>
    </w:p>
  </w:footnote>
  <w:footnote w:type="continuationSeparator" w:id="0">
    <w:p w14:paraId="62266FB1" w14:textId="77777777" w:rsidR="000154F1" w:rsidRDefault="000154F1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83293439">
    <w:abstractNumId w:val="9"/>
  </w:num>
  <w:num w:numId="2" w16cid:durableId="689794844">
    <w:abstractNumId w:val="8"/>
  </w:num>
  <w:num w:numId="3" w16cid:durableId="831871259">
    <w:abstractNumId w:val="8"/>
  </w:num>
  <w:num w:numId="4" w16cid:durableId="1313563357">
    <w:abstractNumId w:val="9"/>
  </w:num>
  <w:num w:numId="5" w16cid:durableId="483670247">
    <w:abstractNumId w:val="12"/>
  </w:num>
  <w:num w:numId="6" w16cid:durableId="848762129">
    <w:abstractNumId w:val="10"/>
  </w:num>
  <w:num w:numId="7" w16cid:durableId="1369719116">
    <w:abstractNumId w:val="11"/>
  </w:num>
  <w:num w:numId="8" w16cid:durableId="413475226">
    <w:abstractNumId w:val="7"/>
  </w:num>
  <w:num w:numId="9" w16cid:durableId="190581140">
    <w:abstractNumId w:val="6"/>
  </w:num>
  <w:num w:numId="10" w16cid:durableId="2082369108">
    <w:abstractNumId w:val="5"/>
  </w:num>
  <w:num w:numId="11" w16cid:durableId="1410032116">
    <w:abstractNumId w:val="4"/>
  </w:num>
  <w:num w:numId="12" w16cid:durableId="1928727799">
    <w:abstractNumId w:val="3"/>
  </w:num>
  <w:num w:numId="13" w16cid:durableId="398746896">
    <w:abstractNumId w:val="2"/>
  </w:num>
  <w:num w:numId="14" w16cid:durableId="1115059629">
    <w:abstractNumId w:val="1"/>
  </w:num>
  <w:num w:numId="15" w16cid:durableId="1231693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BA6"/>
    <w:rsid w:val="000154F1"/>
    <w:rsid w:val="00040776"/>
    <w:rsid w:val="002554CD"/>
    <w:rsid w:val="00293B83"/>
    <w:rsid w:val="002B4294"/>
    <w:rsid w:val="00333D0D"/>
    <w:rsid w:val="004C049F"/>
    <w:rsid w:val="005000E2"/>
    <w:rsid w:val="005F3C61"/>
    <w:rsid w:val="006A3CE7"/>
    <w:rsid w:val="00894A52"/>
    <w:rsid w:val="00B24BA6"/>
    <w:rsid w:val="00C6554A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8E58346"/>
  <w15:chartTrackingRefBased/>
  <w15:docId w15:val="{0781C9AB-9E9C-4438-9BFD-D56A6943E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B24B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gajjalareddy9381@gmail.com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rosoft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13</TotalTime>
  <Pages>5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Gajjala Devendra Reddy</cp:lastModifiedBy>
  <cp:revision>9</cp:revision>
  <dcterms:created xsi:type="dcterms:W3CDTF">2024-02-22T17:34:00Z</dcterms:created>
  <dcterms:modified xsi:type="dcterms:W3CDTF">2024-03-01T04:23:00Z</dcterms:modified>
</cp:coreProperties>
</file>